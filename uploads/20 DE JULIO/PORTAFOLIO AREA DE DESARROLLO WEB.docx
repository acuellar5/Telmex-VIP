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:rsidR="00923E46" w:rsidRDefault="00CC70BC">
              <w:pPr>
                <w:pStyle w:val="Publishwithline"/>
              </w:pPr>
              <w:r>
                <w:t>PORTAFOLIO AREA DE DESARROLLO</w:t>
              </w:r>
              <w:r w:rsidR="003F0611">
                <w:t xml:space="preserve"> WEB</w:t>
              </w:r>
            </w:p>
          </w:sdtContent>
        </w:sdt>
        <w:p w:rsidR="00923E46" w:rsidRDefault="00923E46">
          <w:pPr>
            <w:pStyle w:val="underline"/>
          </w:pPr>
        </w:p>
        <w:p w:rsidR="00923E46" w:rsidRDefault="006C65AB">
          <w:pPr>
            <w:pStyle w:val="PadderBetweenControlandBody"/>
          </w:pPr>
        </w:p>
      </w:sdtContent>
    </w:sdt>
    <w:p w:rsidR="00923E46" w:rsidRDefault="00923E46"/>
    <w:p w:rsidR="00CC70BC" w:rsidRDefault="00050E80" w:rsidP="00050E80">
      <w:pPr>
        <w:pStyle w:val="ListParagraph"/>
        <w:numPr>
          <w:ilvl w:val="0"/>
          <w:numId w:val="1"/>
        </w:numPr>
      </w:pPr>
      <w:r>
        <w:t>Login protegido con datos de inyección.</w:t>
      </w:r>
    </w:p>
    <w:p w:rsidR="003E2744" w:rsidRDefault="003E2744" w:rsidP="003E2744">
      <w:pPr>
        <w:pStyle w:val="ListParagraph"/>
      </w:pPr>
      <w:r>
        <w:rPr>
          <w:noProof/>
        </w:rPr>
        <w:drawing>
          <wp:inline distT="0" distB="0" distL="0" distR="0">
            <wp:extent cx="3552825" cy="2809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5573" cy="28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744" w:rsidRPr="003E2744" w:rsidRDefault="003E2744" w:rsidP="003E2744">
      <w:pPr>
        <w:pStyle w:val="ListParagraph"/>
        <w:rPr>
          <w:i/>
        </w:rPr>
      </w:pPr>
      <w:r>
        <w:rPr>
          <w:i/>
        </w:rPr>
        <w:t>Las credenciales pueden variar de acuerdo a la necesidad del proyecto.</w:t>
      </w:r>
    </w:p>
    <w:p w:rsidR="003E2744" w:rsidRDefault="003E2744" w:rsidP="003E2744">
      <w:pPr>
        <w:pStyle w:val="ListParagraph"/>
      </w:pPr>
    </w:p>
    <w:p w:rsidR="009D7722" w:rsidRDefault="009D7722" w:rsidP="003E2744">
      <w:pPr>
        <w:pStyle w:val="ListParagraph"/>
      </w:pPr>
    </w:p>
    <w:p w:rsidR="009D7722" w:rsidRDefault="009D7722" w:rsidP="003E2744">
      <w:pPr>
        <w:pStyle w:val="ListParagraph"/>
      </w:pPr>
    </w:p>
    <w:p w:rsidR="009D7722" w:rsidRDefault="009D7722" w:rsidP="003E2744">
      <w:pPr>
        <w:pStyle w:val="ListParagraph"/>
      </w:pPr>
    </w:p>
    <w:p w:rsidR="00050E80" w:rsidRDefault="00050E80" w:rsidP="00050E80">
      <w:pPr>
        <w:pStyle w:val="ListParagraph"/>
        <w:numPr>
          <w:ilvl w:val="0"/>
          <w:numId w:val="1"/>
        </w:numPr>
      </w:pPr>
      <w:r>
        <w:t>Inserción, Modificación y eliminación de datos requeridos.</w:t>
      </w:r>
    </w:p>
    <w:p w:rsidR="003E2744" w:rsidRDefault="006C65AB" w:rsidP="003E2744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1729105</wp:posOffset>
                </wp:positionV>
                <wp:extent cx="1076325" cy="209550"/>
                <wp:effectExtent l="95250" t="57150" r="85725" b="133350"/>
                <wp:wrapNone/>
                <wp:docPr id="5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63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12E8" w:rsidRPr="003E2744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E2744">
                              <w:rPr>
                                <w:sz w:val="18"/>
                                <w:szCs w:val="18"/>
                              </w:rPr>
                              <w:t>Modificar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09.45pt;margin-top:136.15pt;width:84.7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" fillcolor="#2f5496 [2408]" strokecolor="#4472c4 [3208]" strokeweight=".5pt">
                <v:fill color2="#698dcf [2584]" rotate="t" angle="180" colors="0 #195ace;40632f #346dd4;1 #7996e0" focus="100%" type="gradient">
                  <o:fill v:ext="view" type="gradientUnscaled"/>
                </v:fill>
                <v:stroke endcap="round"/>
                <v:shadow on="t" color="black" opacity="30069f" origin=",.5" offset="0,3pt"/>
                <v:path arrowok="t"/>
                <v:textbox>
                  <w:txbxContent>
                    <w:p w:rsidR="00BC12E8" w:rsidRPr="003E2744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3E2744">
                        <w:rPr>
                          <w:sz w:val="18"/>
                          <w:szCs w:val="18"/>
                        </w:rPr>
                        <w:t>Modificar registro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1786255</wp:posOffset>
                </wp:positionV>
                <wp:extent cx="781050" cy="47625"/>
                <wp:effectExtent l="57150" t="152400" r="0" b="66675"/>
                <wp:wrapNone/>
                <wp:docPr id="51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810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84CD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93.45pt;margin-top:140.65pt;width:61.5pt;height:3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" strokecolor="#5b9bd5 [3204]" strokeweight="2.75pt">
                <v:stroke endarrow="block" endcap="round"/>
                <v:shadow on="t" color="black" opacity="30069f" origin=",.5" offset="0,3pt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1815465</wp:posOffset>
                </wp:positionH>
                <wp:positionV relativeFrom="paragraph">
                  <wp:posOffset>2062480</wp:posOffset>
                </wp:positionV>
                <wp:extent cx="1514475" cy="219075"/>
                <wp:effectExtent l="57150" t="57150" r="28575" b="123825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4475" cy="219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12E8" w:rsidRPr="003E2744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E2744">
                              <w:rPr>
                                <w:sz w:val="18"/>
                                <w:szCs w:val="18"/>
                              </w:rPr>
                              <w:t>Desactivar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r w:rsidRPr="003E2744">
                              <w:rPr>
                                <w:sz w:val="18"/>
                                <w:szCs w:val="18"/>
                              </w:rPr>
                              <w:t>eliminar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142.95pt;margin-top:162.4pt;width:119.2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" fillcolor="#c45911 [2405]" stroked="f">
                <v:fill color2="#f0965a [2581]" rotate="t" angle="180" colors="0 #ff6400;40632f #ff7919;1 #ff996c" focus="100%" type="gradient">
                  <o:fill v:ext="view" type="gradientUnscaled"/>
                </v:fill>
                <v:path arrowok="t"/>
                <v:textbox>
                  <w:txbxContent>
                    <w:p w:rsidR="00BC12E8" w:rsidRPr="003E2744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3E2744">
                        <w:rPr>
                          <w:sz w:val="18"/>
                          <w:szCs w:val="18"/>
                        </w:rPr>
                        <w:t>Desactivar</w:t>
                      </w:r>
                      <w:r>
                        <w:rPr>
                          <w:sz w:val="18"/>
                          <w:szCs w:val="18"/>
                        </w:rPr>
                        <w:t>/</w:t>
                      </w:r>
                      <w:r w:rsidRPr="003E2744">
                        <w:rPr>
                          <w:sz w:val="18"/>
                          <w:szCs w:val="18"/>
                        </w:rPr>
                        <w:t>eliminar registro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2272030</wp:posOffset>
                </wp:positionV>
                <wp:extent cx="361950" cy="209550"/>
                <wp:effectExtent l="76200" t="76200" r="38100" b="114300"/>
                <wp:wrapNone/>
                <wp:docPr id="49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619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EE778" id="Straight Arrow Connector 5" o:spid="_x0000_s1026" type="#_x0000_t32" style="position:absolute;margin-left:119.7pt;margin-top:178.9pt;width:28.5pt;height:1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" strokecolor="#5b9bd5 [3204]" strokeweight="2.75pt">
                <v:stroke endarrow="block" endcap="round"/>
                <v:shadow on="t" color="black" opacity="30069f" origin=",.5" offset="0,3pt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167005</wp:posOffset>
                </wp:positionV>
                <wp:extent cx="914400" cy="247650"/>
                <wp:effectExtent l="76200" t="57150" r="76200" b="133350"/>
                <wp:wrapNone/>
                <wp:docPr id="4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12E8" w:rsidRPr="003E2744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E2744">
                              <w:rPr>
                                <w:sz w:val="18"/>
                                <w:szCs w:val="18"/>
                              </w:rPr>
                              <w:t>Nuevo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307.2pt;margin-top:13.15pt;width:1in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" fillcolor="#538135 [2409]" strokecolor="#70ad47 [3209]" strokeweight=".5pt">
                <v:fill color2="#8bc168 [2585]" rotate="t" angle="180" colors="0 #5cb322;40632f #6dba3a;1 #98cc7e" focus="100%" type="gradient">
                  <o:fill v:ext="view" type="gradientUnscaled"/>
                </v:fill>
                <v:stroke endcap="round"/>
                <v:shadow on="t" color="black" opacity="30069f" origin=",.5" offset="0,3pt"/>
                <v:path arrowok="t"/>
                <v:textbox>
                  <w:txbxContent>
                    <w:p w:rsidR="00BC12E8" w:rsidRPr="003E2744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3E2744">
                        <w:rPr>
                          <w:sz w:val="18"/>
                          <w:szCs w:val="18"/>
                        </w:rPr>
                        <w:t>Nuevo registro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4825365</wp:posOffset>
                </wp:positionH>
                <wp:positionV relativeFrom="paragraph">
                  <wp:posOffset>290830</wp:posOffset>
                </wp:positionV>
                <wp:extent cx="638175" cy="9525"/>
                <wp:effectExtent l="57150" t="95250" r="0" b="142875"/>
                <wp:wrapNone/>
                <wp:docPr id="4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3B34B" id="Straight Arrow Connector 3" o:spid="_x0000_s1026" type="#_x0000_t32" style="position:absolute;margin-left:379.95pt;margin-top:22.9pt;width:50.2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" strokecolor="#5b9bd5 [3204]" strokeweight="2.75pt">
                <v:stroke endarrow="block" endcap="round"/>
                <v:shadow on="t" color="black" opacity="30069f" origin=",.5" offset="0,3pt"/>
                <o:lock v:ext="edit" shapetype="f"/>
              </v:shape>
            </w:pict>
          </mc:Fallback>
        </mc:AlternateContent>
      </w:r>
      <w:r w:rsidR="00B3214A">
        <w:rPr>
          <w:noProof/>
        </w:rPr>
        <w:drawing>
          <wp:inline distT="0" distB="0" distL="0" distR="0">
            <wp:extent cx="5534899" cy="28670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899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722" w:rsidRPr="009D7722" w:rsidRDefault="009D7722" w:rsidP="003E2744">
      <w:pPr>
        <w:pStyle w:val="ListParagraph"/>
        <w:rPr>
          <w:i/>
        </w:rPr>
      </w:pPr>
    </w:p>
    <w:p w:rsidR="009D7722" w:rsidRDefault="009D7722" w:rsidP="003E2744">
      <w:pPr>
        <w:pStyle w:val="ListParagraph"/>
      </w:pPr>
    </w:p>
    <w:p w:rsidR="009D7722" w:rsidRDefault="009D7722" w:rsidP="009D7722">
      <w:pPr>
        <w:pStyle w:val="ListParagraph"/>
      </w:pPr>
    </w:p>
    <w:p w:rsidR="00A45041" w:rsidRDefault="00A45041" w:rsidP="00A45041">
      <w:pPr>
        <w:pStyle w:val="ListParagraph"/>
      </w:pPr>
    </w:p>
    <w:p w:rsidR="00900779" w:rsidRDefault="00900779" w:rsidP="00050E80">
      <w:pPr>
        <w:pStyle w:val="ListParagraph"/>
        <w:numPr>
          <w:ilvl w:val="0"/>
          <w:numId w:val="1"/>
        </w:numPr>
      </w:pPr>
      <w:r>
        <w:lastRenderedPageBreak/>
        <w:t>Módulos para cargar información por medio de un archivo de Excel (</w:t>
      </w:r>
      <w:r w:rsidR="00DD3BCC">
        <w:t>máximo</w:t>
      </w:r>
      <w:r>
        <w:t xml:space="preserve"> 8 MB).</w:t>
      </w:r>
    </w:p>
    <w:p w:rsidR="009D7722" w:rsidRDefault="009D7722" w:rsidP="009D7722">
      <w:pPr>
        <w:pStyle w:val="ListParagraph"/>
      </w:pPr>
    </w:p>
    <w:p w:rsidR="009D7722" w:rsidRDefault="006C65AB" w:rsidP="009D772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3310890</wp:posOffset>
                </wp:positionH>
                <wp:positionV relativeFrom="paragraph">
                  <wp:posOffset>1092835</wp:posOffset>
                </wp:positionV>
                <wp:extent cx="342900" cy="590550"/>
                <wp:effectExtent l="76200" t="19050" r="19050" b="57150"/>
                <wp:wrapNone/>
                <wp:docPr id="4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59055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610B2" id="AutoShape 14" o:spid="_x0000_s1026" type="#_x0000_t32" style="position:absolute;margin-left:260.7pt;margin-top:86.05pt;width:27pt;height:46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" strokecolor="#ffc000 [3207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626110</wp:posOffset>
                </wp:positionV>
                <wp:extent cx="923925" cy="466725"/>
                <wp:effectExtent l="0" t="0" r="9525" b="28575"/>
                <wp:wrapNone/>
                <wp:docPr id="4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667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3C3DDE" w:rsidRDefault="00BC12E8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C3DD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Acá se arrastra el archivo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left:0;text-align:left;margin-left:287.7pt;margin-top:49.3pt;width:72.7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3C3DDE" w:rsidRDefault="00BC12E8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3C3DDE">
                        <w:rPr>
                          <w:color w:val="FFFFFF" w:themeColor="background1"/>
                          <w:sz w:val="18"/>
                          <w:szCs w:val="18"/>
                        </w:rPr>
                        <w:t>Acá se arrastra el archivo</w:t>
                      </w:r>
                    </w:p>
                  </w:txbxContent>
                </v:textbox>
              </v:shape>
            </w:pict>
          </mc:Fallback>
        </mc:AlternateContent>
      </w:r>
      <w:r w:rsidR="009D7722">
        <w:rPr>
          <w:noProof/>
        </w:rPr>
        <w:drawing>
          <wp:inline distT="0" distB="0" distL="0" distR="0">
            <wp:extent cx="4276725" cy="30945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3214" cy="30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722" w:rsidRDefault="009D7722" w:rsidP="009D7722">
      <w:pPr>
        <w:pStyle w:val="ListParagraph"/>
        <w:rPr>
          <w:i/>
        </w:rPr>
      </w:pPr>
      <w:r>
        <w:rPr>
          <w:i/>
        </w:rPr>
        <w:t>Se selecciona o arrastra el archivo Excel al recuadro el cual captura el archivo para ser subido a la base de datos a un click.</w:t>
      </w:r>
    </w:p>
    <w:p w:rsidR="009D7722" w:rsidRPr="009D7722" w:rsidRDefault="009D7722" w:rsidP="009D7722">
      <w:pPr>
        <w:pStyle w:val="ListParagraph"/>
        <w:rPr>
          <w:i/>
        </w:rPr>
      </w:pPr>
    </w:p>
    <w:p w:rsidR="00A45041" w:rsidRDefault="00A45041" w:rsidP="00A45041">
      <w:pPr>
        <w:pStyle w:val="ListParagraph"/>
        <w:numPr>
          <w:ilvl w:val="0"/>
          <w:numId w:val="1"/>
        </w:numPr>
      </w:pPr>
      <w:r>
        <w:t>Módulo de control de información por estados</w:t>
      </w:r>
    </w:p>
    <w:p w:rsidR="00A45041" w:rsidRDefault="006C65AB" w:rsidP="00A4504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5757545</wp:posOffset>
                </wp:positionH>
                <wp:positionV relativeFrom="paragraph">
                  <wp:posOffset>139700</wp:posOffset>
                </wp:positionV>
                <wp:extent cx="791845" cy="484505"/>
                <wp:effectExtent l="0" t="3810" r="9525" b="26035"/>
                <wp:wrapNone/>
                <wp:docPr id="4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4845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11737F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1737F">
                              <w:rPr>
                                <w:sz w:val="18"/>
                                <w:szCs w:val="18"/>
                              </w:rPr>
                              <w:t>Buscador por palabras clave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0" type="#_x0000_t202" style="position:absolute;left:0;text-align:left;margin-left:453.35pt;margin-top:11pt;width:62.35pt;height:38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11737F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11737F">
                        <w:rPr>
                          <w:sz w:val="18"/>
                          <w:szCs w:val="18"/>
                        </w:rPr>
                        <w:t>Buscador por palabras clave</w:t>
                      </w:r>
                    </w:p>
                  </w:txbxContent>
                </v:textbox>
              </v:shape>
            </w:pict>
          </mc:Fallback>
        </mc:AlternateContent>
      </w:r>
    </w:p>
    <w:p w:rsidR="00B2698B" w:rsidRDefault="006C65AB" w:rsidP="00B3214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3384550</wp:posOffset>
                </wp:positionV>
                <wp:extent cx="914400" cy="362585"/>
                <wp:effectExtent l="635" t="0" r="8890" b="27940"/>
                <wp:wrapNone/>
                <wp:docPr id="43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25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7C3D9F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C3D9F">
                              <w:rPr>
                                <w:sz w:val="18"/>
                                <w:szCs w:val="18"/>
                              </w:rPr>
                              <w:t>Registros en la tabla</w:t>
                            </w:r>
                          </w:p>
                          <w:p w:rsidR="00BC12E8" w:rsidRDefault="00BC1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31" type="#_x0000_t202" style="position:absolute;left:0;text-align:left;margin-left:-52pt;margin-top:266.5pt;width:1in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7C3D9F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7C3D9F">
                        <w:rPr>
                          <w:sz w:val="18"/>
                          <w:szCs w:val="18"/>
                        </w:rPr>
                        <w:t>Registros en la tabla</w:t>
                      </w:r>
                    </w:p>
                    <w:p w:rsidR="00BC12E8" w:rsidRDefault="00BC12E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3536950</wp:posOffset>
                </wp:positionV>
                <wp:extent cx="730250" cy="0"/>
                <wp:effectExtent l="15875" t="76200" r="34925" b="76200"/>
                <wp:wrapNone/>
                <wp:docPr id="42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B3C26" id="AutoShape 38" o:spid="_x0000_s1026" type="#_x0000_t32" style="position:absolute;margin-left:10.7pt;margin-top:278.5pt;width:57.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441325</wp:posOffset>
                </wp:positionH>
                <wp:positionV relativeFrom="paragraph">
                  <wp:posOffset>546100</wp:posOffset>
                </wp:positionV>
                <wp:extent cx="402590" cy="52705"/>
                <wp:effectExtent l="16510" t="19050" r="38100" b="80645"/>
                <wp:wrapNone/>
                <wp:docPr id="4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2590" cy="5270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23654" id="AutoShape 37" o:spid="_x0000_s1026" type="#_x0000_t32" style="position:absolute;margin-left:34.75pt;margin-top:43pt;width:31.7pt;height:4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-473075</wp:posOffset>
                </wp:positionH>
                <wp:positionV relativeFrom="paragraph">
                  <wp:posOffset>203200</wp:posOffset>
                </wp:positionV>
                <wp:extent cx="914400" cy="770890"/>
                <wp:effectExtent l="0" t="0" r="12065" b="2921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7708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Default="00BC12E8" w:rsidP="007C3D9F">
                            <w:pPr>
                              <w:jc w:val="center"/>
                            </w:pPr>
                            <w:r w:rsidRPr="007C3D9F">
                              <w:rPr>
                                <w:sz w:val="18"/>
                                <w:szCs w:val="18"/>
                              </w:rPr>
                              <w:t>Numero de registros que se desean mostrar por</w:t>
                            </w:r>
                            <w:r>
                              <w:t xml:space="preserve"> </w:t>
                            </w:r>
                            <w:r w:rsidRPr="007C3D9F">
                              <w:rPr>
                                <w:sz w:val="18"/>
                                <w:szCs w:val="18"/>
                              </w:rPr>
                              <w:t>página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32" type="#_x0000_t202" style="position:absolute;left:0;text-align:left;margin-left:-37.25pt;margin-top:16pt;width:1in;height:6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Default="00BC12E8" w:rsidP="007C3D9F">
                      <w:pPr>
                        <w:jc w:val="center"/>
                      </w:pPr>
                      <w:r w:rsidRPr="007C3D9F">
                        <w:rPr>
                          <w:sz w:val="18"/>
                          <w:szCs w:val="18"/>
                        </w:rPr>
                        <w:t>Numero de registros que se desean mostrar por</w:t>
                      </w:r>
                      <w:r>
                        <w:t xml:space="preserve"> </w:t>
                      </w:r>
                      <w:r w:rsidRPr="007C3D9F">
                        <w:rPr>
                          <w:sz w:val="18"/>
                          <w:szCs w:val="18"/>
                        </w:rPr>
                        <w:t>página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311785</wp:posOffset>
                </wp:positionV>
                <wp:extent cx="341630" cy="287020"/>
                <wp:effectExtent l="66675" t="22860" r="20320" b="71120"/>
                <wp:wrapNone/>
                <wp:docPr id="3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1630" cy="28702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391F8" id="AutoShape 35" o:spid="_x0000_s1026" type="#_x0000_t32" style="position:absolute;margin-left:426.45pt;margin-top:24.55pt;width:26.9pt;height:22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1363345</wp:posOffset>
                </wp:positionV>
                <wp:extent cx="2501900" cy="1545590"/>
                <wp:effectExtent l="22860" t="17145" r="56515" b="75565"/>
                <wp:wrapNone/>
                <wp:docPr id="3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1900" cy="154559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3FF5E" id="AutoShape 30" o:spid="_x0000_s1026" type="#_x0000_t32" style="position:absolute;margin-left:12pt;margin-top:107.35pt;width:197pt;height:12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1269365</wp:posOffset>
                </wp:positionV>
                <wp:extent cx="812800" cy="434975"/>
                <wp:effectExtent l="635" t="0" r="15240" b="22860"/>
                <wp:wrapNone/>
                <wp:docPr id="3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434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Default="00BC12E8">
                            <w:r>
                              <w:t>Tabla dinámica</w:t>
                            </w:r>
                          </w:p>
                          <w:p w:rsidR="00BC12E8" w:rsidRDefault="00BC1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3" type="#_x0000_t202" style="position:absolute;left:0;text-align:left;margin-left:-52pt;margin-top:99.95pt;width:64pt;height:3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Default="00BC12E8">
                      <w:r>
                        <w:t>Tabla dinámica</w:t>
                      </w:r>
                    </w:p>
                    <w:p w:rsidR="00BC12E8" w:rsidRDefault="00BC12E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1704340</wp:posOffset>
                </wp:positionV>
                <wp:extent cx="793115" cy="490855"/>
                <wp:effectExtent l="0" t="0" r="10160" b="27305"/>
                <wp:wrapNone/>
                <wp:docPr id="3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490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27238F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Botones de opciones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4" type="#_x0000_t202" style="position:absolute;left:0;text-align:left;margin-left:438.95pt;margin-top:134.2pt;width:62.45pt;height:38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27238F" w:rsidRDefault="00BC12E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Botones de opciones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5255260</wp:posOffset>
                </wp:positionH>
                <wp:positionV relativeFrom="paragraph">
                  <wp:posOffset>2096135</wp:posOffset>
                </wp:positionV>
                <wp:extent cx="319405" cy="362585"/>
                <wp:effectExtent l="67945" t="16510" r="22225" b="68580"/>
                <wp:wrapNone/>
                <wp:docPr id="3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9405" cy="36258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2435C" id="AutoShape 23" o:spid="_x0000_s1026" type="#_x0000_t32" style="position:absolute;margin-left:413.8pt;margin-top:165.05pt;width:25.15pt;height:28.5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2869565</wp:posOffset>
                </wp:positionH>
                <wp:positionV relativeFrom="paragraph">
                  <wp:posOffset>3848100</wp:posOffset>
                </wp:positionV>
                <wp:extent cx="914400" cy="279400"/>
                <wp:effectExtent l="0" t="0" r="12700" b="2857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9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Default="00BC12E8">
                            <w:r>
                              <w:t>Paginación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5" type="#_x0000_t202" style="position:absolute;left:0;text-align:left;margin-left:225.95pt;margin-top:303pt;width:1in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Default="00BC12E8">
                      <w:r>
                        <w:t>Paginación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3536950</wp:posOffset>
                </wp:positionV>
                <wp:extent cx="679450" cy="355600"/>
                <wp:effectExtent l="22225" t="76200" r="60325" b="15875"/>
                <wp:wrapNone/>
                <wp:docPr id="33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9450" cy="35560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2A50C" id="AutoShape 33" o:spid="_x0000_s1026" type="#_x0000_t32" style="position:absolute;margin-left:257.95pt;margin-top:278.5pt;width:53.5pt;height:28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260350</wp:posOffset>
                </wp:positionV>
                <wp:extent cx="525145" cy="193675"/>
                <wp:effectExtent l="47625" t="76200" r="17780" b="15875"/>
                <wp:wrapNone/>
                <wp:docPr id="3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25145" cy="19367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658D4" id="AutoShape 22" o:spid="_x0000_s1026" type="#_x0000_t32" style="position:absolute;margin-left:152.7pt;margin-top:20.5pt;width:41.35pt;height:15.2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3754120</wp:posOffset>
                </wp:positionH>
                <wp:positionV relativeFrom="paragraph">
                  <wp:posOffset>260350</wp:posOffset>
                </wp:positionV>
                <wp:extent cx="496570" cy="193675"/>
                <wp:effectExtent l="24130" t="76200" r="50800" b="15875"/>
                <wp:wrapNone/>
                <wp:docPr id="3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6570" cy="19367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4E372" id="AutoShape 21" o:spid="_x0000_s1026" type="#_x0000_t32" style="position:absolute;margin-left:295.6pt;margin-top:20.5pt;width:39.1pt;height:15.2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351155</wp:posOffset>
                </wp:positionV>
                <wp:extent cx="1289685" cy="363855"/>
                <wp:effectExtent l="1270" t="0" r="13970" b="21590"/>
                <wp:wrapNone/>
                <wp:docPr id="3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685" cy="363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27238F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7238F">
                              <w:rPr>
                                <w:sz w:val="18"/>
                                <w:szCs w:val="18"/>
                              </w:rPr>
                              <w:t>Pestañas con información filtrada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6" type="#_x0000_t202" style="position:absolute;left:0;text-align:left;margin-left:194.05pt;margin-top:27.65pt;width:101.55pt;height:2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27238F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27238F">
                        <w:rPr>
                          <w:sz w:val="18"/>
                          <w:szCs w:val="18"/>
                        </w:rPr>
                        <w:t>Pestañas con información filtrada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5220335</wp:posOffset>
                </wp:positionH>
                <wp:positionV relativeFrom="paragraph">
                  <wp:posOffset>260350</wp:posOffset>
                </wp:positionV>
                <wp:extent cx="0" cy="90805"/>
                <wp:effectExtent l="13970" t="9525" r="14605" b="13970"/>
                <wp:wrapNone/>
                <wp:docPr id="2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080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EF152" id="AutoShape 19" o:spid="_x0000_s1026" type="#_x0000_t32" style="position:absolute;margin-left:411.05pt;margin-top:20.5pt;width:0;height:7.1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" strokecolor="#ed7d31 [3205]" strokeweight="1pt">
                <v:shadow color="#823b0b [1605]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376420" cy="635"/>
                <wp:effectExtent l="9525" t="14605" r="14605" b="13335"/>
                <wp:wrapNone/>
                <wp:docPr id="2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642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E7677" id="AutoShape 18" o:spid="_x0000_s1026" type="#_x0000_t32" style="position:absolute;margin-left:66.45pt;margin-top:27.65pt;width:344.6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" strokecolor="#ed7d31 [3205]" strokeweight="1pt">
                <v:shadow color="#823b0b [1605]" offset="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260350</wp:posOffset>
                </wp:positionV>
                <wp:extent cx="0" cy="90805"/>
                <wp:effectExtent l="9525" t="9525" r="9525" b="13970"/>
                <wp:wrapNone/>
                <wp:docPr id="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80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F2973" id="AutoShape 17" o:spid="_x0000_s1026" type="#_x0000_t32" style="position:absolute;margin-left:66.45pt;margin-top:20.5pt;width:0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" strokecolor="#ed7d31 [3205]" strokeweight="1pt">
                <v:shadow color="#823b0b [1605]" offset="1pt"/>
              </v:shape>
            </w:pict>
          </mc:Fallback>
        </mc:AlternateContent>
      </w:r>
      <w:r w:rsidR="00A45041">
        <w:rPr>
          <w:noProof/>
        </w:rPr>
        <w:drawing>
          <wp:inline distT="0" distB="0" distL="0" distR="0">
            <wp:extent cx="5149850" cy="370803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37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79" w:rsidRDefault="00B2698B" w:rsidP="00900779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307340</wp:posOffset>
            </wp:positionV>
            <wp:extent cx="5238750" cy="2352675"/>
            <wp:effectExtent l="19050" t="0" r="0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6677">
        <w:t>Módulo de graficas</w:t>
      </w:r>
    </w:p>
    <w:p w:rsidR="00623846" w:rsidRDefault="00623846" w:rsidP="00623846"/>
    <w:p w:rsidR="00B2698B" w:rsidRPr="00B2698B" w:rsidRDefault="00B2698B" w:rsidP="00B96677">
      <w:pPr>
        <w:ind w:firstLine="360"/>
        <w:rPr>
          <w:i/>
        </w:rPr>
      </w:pPr>
      <w:r w:rsidRPr="00B2698B">
        <w:rPr>
          <w:i/>
        </w:rPr>
        <w:t xml:space="preserve">Estas </w:t>
      </w:r>
      <w:r w:rsidR="00B3214A" w:rsidRPr="00B2698B">
        <w:rPr>
          <w:i/>
        </w:rPr>
        <w:t>graficas diseñadas</w:t>
      </w:r>
      <w:r w:rsidR="00B96677">
        <w:rPr>
          <w:i/>
        </w:rPr>
        <w:t xml:space="preserve"> conforme a sus necesidades</w:t>
      </w:r>
    </w:p>
    <w:p w:rsidR="00B2698B" w:rsidRDefault="00B2698B" w:rsidP="00623846"/>
    <w:p w:rsidR="00B2698B" w:rsidRDefault="00B2698B" w:rsidP="00623846"/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2698B" w:rsidRDefault="00B3214A" w:rsidP="00A7234D">
      <w:pPr>
        <w:pStyle w:val="ListParagraph"/>
        <w:numPr>
          <w:ilvl w:val="0"/>
          <w:numId w:val="1"/>
        </w:numPr>
      </w:pPr>
      <w:r>
        <w:t>Modulo ¿cómo vamos?</w:t>
      </w:r>
    </w:p>
    <w:p w:rsidR="00B2698B" w:rsidRDefault="00B2698B" w:rsidP="00B2698B">
      <w:pPr>
        <w:pStyle w:val="ListParagraph"/>
      </w:pPr>
    </w:p>
    <w:p w:rsidR="00B3214A" w:rsidRDefault="00B3214A" w:rsidP="00B2698B">
      <w:pPr>
        <w:pStyle w:val="ListParagraph"/>
      </w:pPr>
    </w:p>
    <w:p w:rsidR="00B3214A" w:rsidRDefault="00B3214A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40640</wp:posOffset>
            </wp:positionV>
            <wp:extent cx="5086350" cy="962025"/>
            <wp:effectExtent l="19050" t="0" r="0" b="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</w:pPr>
    </w:p>
    <w:p w:rsidR="00B2698B" w:rsidRDefault="00B2698B" w:rsidP="00B2698B">
      <w:pPr>
        <w:pStyle w:val="ListParagraph"/>
        <w:rPr>
          <w:i/>
        </w:rPr>
      </w:pPr>
      <w:r>
        <w:rPr>
          <w:i/>
        </w:rPr>
        <w:t>Este modulo permite saber</w:t>
      </w:r>
      <w:r w:rsidR="004E6E93">
        <w:rPr>
          <w:i/>
        </w:rPr>
        <w:t xml:space="preserve"> o informarse del estado actual de las cosas por</w:t>
      </w:r>
      <w:r>
        <w:rPr>
          <w:i/>
        </w:rPr>
        <w:t xml:space="preserve"> medio de unos botones con contadores </w:t>
      </w:r>
      <w:r w:rsidR="00B96677">
        <w:rPr>
          <w:i/>
        </w:rPr>
        <w:t xml:space="preserve">para tener control de la operación. </w:t>
      </w:r>
    </w:p>
    <w:p w:rsidR="004E6E93" w:rsidRPr="00B2698B" w:rsidRDefault="004E6E93" w:rsidP="00B2698B">
      <w:pPr>
        <w:pStyle w:val="ListParagraph"/>
        <w:rPr>
          <w:i/>
        </w:rPr>
      </w:pPr>
    </w:p>
    <w:p w:rsidR="00B2698B" w:rsidRDefault="00B2698B" w:rsidP="00B2698B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>
      <w:pPr>
        <w:pStyle w:val="ListParagraph"/>
      </w:pPr>
    </w:p>
    <w:p w:rsidR="00B3214A" w:rsidRDefault="00B3214A" w:rsidP="00B3214A"/>
    <w:p w:rsidR="00623846" w:rsidRDefault="00DD3BCC" w:rsidP="00DD5147">
      <w:pPr>
        <w:pStyle w:val="ListParagraph"/>
        <w:numPr>
          <w:ilvl w:val="0"/>
          <w:numId w:val="1"/>
        </w:numPr>
      </w:pPr>
      <w:r>
        <w:lastRenderedPageBreak/>
        <w:t>Descarga de reportes en PDF y/o en Excel con los datos almacenados de la base de datos.</w:t>
      </w:r>
    </w:p>
    <w:p w:rsidR="00DD5147" w:rsidRDefault="00DD5147" w:rsidP="00DD5147"/>
    <w:p w:rsidR="00623846" w:rsidRDefault="00623846" w:rsidP="00623846">
      <w:bookmarkStart w:id="0" w:name="_GoBack"/>
      <w:r w:rsidRPr="00623846">
        <w:rPr>
          <w:noProof/>
        </w:rPr>
        <w:drawing>
          <wp:inline distT="0" distB="0" distL="0" distR="0">
            <wp:extent cx="5612130" cy="4218940"/>
            <wp:effectExtent l="19050" t="0" r="7620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23846" w:rsidRDefault="00623846" w:rsidP="00623846"/>
    <w:p w:rsidR="00B2698B" w:rsidRDefault="00DD3BCC" w:rsidP="000B3920">
      <w:pPr>
        <w:pStyle w:val="ListParagraph"/>
        <w:numPr>
          <w:ilvl w:val="0"/>
          <w:numId w:val="1"/>
        </w:numPr>
      </w:pPr>
      <w:r>
        <w:t xml:space="preserve">Envío automático de correos electrónicos. </w:t>
      </w:r>
    </w:p>
    <w:p w:rsidR="00A45041" w:rsidRDefault="00A45041" w:rsidP="00A45041">
      <w:pPr>
        <w:pStyle w:val="ListParagraph"/>
      </w:pPr>
    </w:p>
    <w:p w:rsidR="00B96677" w:rsidRPr="00B96677" w:rsidRDefault="00B96677" w:rsidP="00A45041">
      <w:pPr>
        <w:pStyle w:val="ListParagraph"/>
        <w:rPr>
          <w:i/>
        </w:rPr>
      </w:pPr>
      <w:r>
        <w:rPr>
          <w:i/>
        </w:rPr>
        <w:t>Se disparará esta acción en el momento y con el contenido que sea necesario.</w:t>
      </w:r>
    </w:p>
    <w:p w:rsidR="004E6E93" w:rsidRDefault="004E6E93" w:rsidP="004E6E93"/>
    <w:p w:rsidR="00B2698B" w:rsidRDefault="00B3214A" w:rsidP="00A45041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3CBAFCCC" wp14:editId="6C80E5E3">
            <wp:simplePos x="0" y="0"/>
            <wp:positionH relativeFrom="column">
              <wp:posOffset>-3810</wp:posOffset>
            </wp:positionH>
            <wp:positionV relativeFrom="paragraph">
              <wp:posOffset>12065</wp:posOffset>
            </wp:positionV>
            <wp:extent cx="5267325" cy="241427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6E93" w:rsidRDefault="004E6E93" w:rsidP="0090077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-546735</wp:posOffset>
            </wp:positionH>
            <wp:positionV relativeFrom="paragraph">
              <wp:posOffset>270510</wp:posOffset>
            </wp:positionV>
            <wp:extent cx="6343015" cy="4048125"/>
            <wp:effectExtent l="0" t="0" r="0" b="0"/>
            <wp:wrapSquare wrapText="bothSides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Modulo de inventarios</w:t>
      </w:r>
    </w:p>
    <w:p w:rsidR="004E6E93" w:rsidRPr="00B96677" w:rsidRDefault="00B96677" w:rsidP="004E6E93">
      <w:pPr>
        <w:pStyle w:val="ListParagraph"/>
        <w:rPr>
          <w:i/>
        </w:rPr>
      </w:pPr>
      <w:r>
        <w:rPr>
          <w:i/>
        </w:rPr>
        <w:t>Controlar el inventario de ítems de la operación.</w:t>
      </w:r>
    </w:p>
    <w:p w:rsidR="004E6E93" w:rsidRDefault="004E6E93" w:rsidP="00B96677"/>
    <w:p w:rsidR="004E6E93" w:rsidRDefault="004E6E93" w:rsidP="004E6E93">
      <w:pPr>
        <w:pStyle w:val="ListParagraph"/>
      </w:pPr>
    </w:p>
    <w:p w:rsidR="004E6E93" w:rsidRDefault="004E6E93" w:rsidP="004E6E93">
      <w:pPr>
        <w:pStyle w:val="ListParagraph"/>
      </w:pPr>
    </w:p>
    <w:p w:rsidR="004E6E93" w:rsidRDefault="004E6E93" w:rsidP="004E6E9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326390</wp:posOffset>
            </wp:positionV>
            <wp:extent cx="5448300" cy="2257425"/>
            <wp:effectExtent l="19050" t="0" r="0" b="0"/>
            <wp:wrapSquare wrapText="bothSides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Modulo legalización</w:t>
      </w:r>
    </w:p>
    <w:p w:rsidR="004E6E93" w:rsidRDefault="004E6E93" w:rsidP="004E6E93"/>
    <w:p w:rsidR="004E6E93" w:rsidRDefault="004E6E93" w:rsidP="004E6E93"/>
    <w:p w:rsidR="004E6E93" w:rsidRDefault="00B3214A" w:rsidP="004E6E93">
      <w:pPr>
        <w:pStyle w:val="ListParagraph"/>
        <w:numPr>
          <w:ilvl w:val="0"/>
          <w:numId w:val="1"/>
        </w:numPr>
      </w:pPr>
      <w:r w:rsidRPr="004E6E93">
        <w:rPr>
          <w:noProof/>
        </w:rPr>
        <w:drawing>
          <wp:anchor distT="0" distB="0" distL="114300" distR="114300" simplePos="0" relativeHeight="251660800" behindDoc="0" locked="0" layoutInCell="1" allowOverlap="1" wp14:anchorId="57CB1119" wp14:editId="245BBE81">
            <wp:simplePos x="0" y="0"/>
            <wp:positionH relativeFrom="column">
              <wp:posOffset>-632460</wp:posOffset>
            </wp:positionH>
            <wp:positionV relativeFrom="paragraph">
              <wp:posOffset>326390</wp:posOffset>
            </wp:positionV>
            <wp:extent cx="3086100" cy="2812688"/>
            <wp:effectExtent l="0" t="0" r="0" b="0"/>
            <wp:wrapSquare wrapText="bothSides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1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6E93">
        <w:t>Modulo Ticket  Manager</w:t>
      </w:r>
    </w:p>
    <w:p w:rsidR="004E6E93" w:rsidRDefault="004E6E93" w:rsidP="004E6E93"/>
    <w:p w:rsidR="004E6E93" w:rsidRDefault="004E6E93" w:rsidP="004E6E93">
      <w:r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948690</wp:posOffset>
            </wp:positionH>
            <wp:positionV relativeFrom="paragraph">
              <wp:posOffset>6350</wp:posOffset>
            </wp:positionV>
            <wp:extent cx="1971675" cy="2638425"/>
            <wp:effectExtent l="19050" t="0" r="9525" b="0"/>
            <wp:wrapSquare wrapText="bothSides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E93" w:rsidRDefault="004E6E93" w:rsidP="004E6E93"/>
    <w:p w:rsidR="004E6E93" w:rsidRDefault="004E6E93" w:rsidP="004E6E93"/>
    <w:p w:rsidR="004E6E93" w:rsidRDefault="004E6E93" w:rsidP="004E6E93"/>
    <w:p w:rsidR="004E6E93" w:rsidRDefault="004E6E93" w:rsidP="004E6E93"/>
    <w:p w:rsidR="004E6E93" w:rsidRDefault="004E6E93" w:rsidP="004E6E93"/>
    <w:p w:rsidR="004E6E93" w:rsidRDefault="004E6E93" w:rsidP="004E6E93"/>
    <w:p w:rsidR="004E6E93" w:rsidRDefault="004E6E93" w:rsidP="004E6E93"/>
    <w:p w:rsidR="004E6E93" w:rsidRDefault="004E6E93" w:rsidP="004E6E93"/>
    <w:p w:rsidR="00BE0C4C" w:rsidRDefault="00BE0C4C" w:rsidP="004E6E93"/>
    <w:p w:rsidR="004E6E93" w:rsidRDefault="00B3214A" w:rsidP="004E6E93">
      <w:r>
        <w:rPr>
          <w:i/>
        </w:rPr>
        <w:t xml:space="preserve">Creación y seguimiento de tickets durante todo el proceso de la operación. </w:t>
      </w:r>
    </w:p>
    <w:p w:rsidR="004E6E93" w:rsidRDefault="004E6E93" w:rsidP="004E6E93"/>
    <w:p w:rsidR="003F0611" w:rsidRDefault="006C65AB" w:rsidP="0090077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-770255</wp:posOffset>
                </wp:positionH>
                <wp:positionV relativeFrom="paragraph">
                  <wp:posOffset>213360</wp:posOffset>
                </wp:positionV>
                <wp:extent cx="862965" cy="612775"/>
                <wp:effectExtent l="0" t="3810" r="8255" b="21590"/>
                <wp:wrapNone/>
                <wp:docPr id="2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965" cy="6127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FF6CBB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6CBB">
                              <w:rPr>
                                <w:sz w:val="18"/>
                                <w:szCs w:val="18"/>
                              </w:rPr>
                              <w:t>Se pueden mirar las actividades de cada mes</w:t>
                            </w:r>
                          </w:p>
                          <w:p w:rsidR="00BC12E8" w:rsidRDefault="00BC1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37" type="#_x0000_t202" style="position:absolute;left:0;text-align:left;margin-left:-60.65pt;margin-top:16.8pt;width:67.95pt;height:4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FF6CBB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FF6CBB">
                        <w:rPr>
                          <w:sz w:val="18"/>
                          <w:szCs w:val="18"/>
                        </w:rPr>
                        <w:t>Se pueden mirar las actividades de cada mes</w:t>
                      </w:r>
                    </w:p>
                    <w:p w:rsidR="00BC12E8" w:rsidRDefault="00BC12E8"/>
                  </w:txbxContent>
                </v:textbox>
              </v:shape>
            </w:pict>
          </mc:Fallback>
        </mc:AlternateContent>
      </w:r>
      <w:r w:rsidR="00B96677">
        <w:t>Módulo de cronograma</w:t>
      </w:r>
    </w:p>
    <w:p w:rsidR="00797C59" w:rsidRDefault="006C65AB" w:rsidP="00797C5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92710</wp:posOffset>
                </wp:positionH>
                <wp:positionV relativeFrom="paragraph">
                  <wp:posOffset>252095</wp:posOffset>
                </wp:positionV>
                <wp:extent cx="690245" cy="387985"/>
                <wp:effectExtent l="20320" t="16510" r="60960" b="71755"/>
                <wp:wrapNone/>
                <wp:docPr id="25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245" cy="38798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5DA79" id="AutoShape 49" o:spid="_x0000_s1026" type="#_x0000_t32" style="position:absolute;margin-left:7.3pt;margin-top:19.85pt;width:54.35pt;height:30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3293110</wp:posOffset>
                </wp:positionH>
                <wp:positionV relativeFrom="paragraph">
                  <wp:posOffset>10160</wp:posOffset>
                </wp:positionV>
                <wp:extent cx="776605" cy="569595"/>
                <wp:effectExtent l="1270" t="3175" r="12700" b="27305"/>
                <wp:wrapNone/>
                <wp:docPr id="2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605" cy="5695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FF6CBB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6CBB">
                              <w:rPr>
                                <w:sz w:val="18"/>
                                <w:szCs w:val="18"/>
                              </w:rPr>
                              <w:t>Actividades pendientes para hoy</w:t>
                            </w:r>
                          </w:p>
                          <w:p w:rsidR="00BC12E8" w:rsidRDefault="00BC1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38" type="#_x0000_t202" style="position:absolute;margin-left:259.3pt;margin-top:.8pt;width:61.15pt;height:44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FF6CBB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FF6CBB">
                        <w:rPr>
                          <w:sz w:val="18"/>
                          <w:szCs w:val="18"/>
                        </w:rPr>
                        <w:t>Actividades pendientes para hoy</w:t>
                      </w:r>
                    </w:p>
                    <w:p w:rsidR="00BC12E8" w:rsidRDefault="00BC12E8"/>
                  </w:txbxContent>
                </v:textbox>
              </v:shape>
            </w:pict>
          </mc:Fallback>
        </mc:AlternateContent>
      </w:r>
    </w:p>
    <w:p w:rsidR="00797C59" w:rsidRDefault="006C65AB" w:rsidP="00797C5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118745</wp:posOffset>
                </wp:positionV>
                <wp:extent cx="758825" cy="344805"/>
                <wp:effectExtent l="57150" t="18415" r="22225" b="74930"/>
                <wp:wrapNone/>
                <wp:docPr id="2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8825" cy="34480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9CD8E" id="AutoShape 41" o:spid="_x0000_s1026" type="#_x0000_t32" style="position:absolute;margin-left:202.95pt;margin-top:9.35pt;width:59.75pt;height:27.1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" strokecolor="black [3200]" strokeweight="2.5pt">
                <v:stroke endarrow="block"/>
                <v:shadow color="#868686"/>
              </v:shape>
            </w:pict>
          </mc:Fallback>
        </mc:AlternateContent>
      </w:r>
    </w:p>
    <w:p w:rsidR="004E6E93" w:rsidRDefault="006C65AB" w:rsidP="004E6E93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2510155</wp:posOffset>
                </wp:positionH>
                <wp:positionV relativeFrom="paragraph">
                  <wp:posOffset>2673985</wp:posOffset>
                </wp:positionV>
                <wp:extent cx="914400" cy="810895"/>
                <wp:effectExtent l="0" t="4445" r="10160" b="22860"/>
                <wp:wrapNone/>
                <wp:docPr id="2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108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FF6CBB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6CBB">
                              <w:rPr>
                                <w:sz w:val="18"/>
                                <w:szCs w:val="18"/>
                              </w:rPr>
                              <w:t>Se puede el día, mes y actividad de forma más detallada</w:t>
                            </w:r>
                          </w:p>
                          <w:p w:rsidR="00BC12E8" w:rsidRDefault="00BC1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39" type="#_x0000_t202" style="position:absolute;margin-left:197.65pt;margin-top:210.55pt;width:1in;height:63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FF6CBB" w:rsidRDefault="00BC12E8">
                      <w:pPr>
                        <w:rPr>
                          <w:sz w:val="18"/>
                          <w:szCs w:val="18"/>
                        </w:rPr>
                      </w:pPr>
                      <w:r w:rsidRPr="00FF6CBB">
                        <w:rPr>
                          <w:sz w:val="18"/>
                          <w:szCs w:val="18"/>
                        </w:rPr>
                        <w:t>Se puede el día, mes y actividad de forma más detallada</w:t>
                      </w:r>
                    </w:p>
                    <w:p w:rsidR="00BC12E8" w:rsidRDefault="00BC12E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5631180</wp:posOffset>
                </wp:positionH>
                <wp:positionV relativeFrom="paragraph">
                  <wp:posOffset>114300</wp:posOffset>
                </wp:positionV>
                <wp:extent cx="1000125" cy="793750"/>
                <wp:effectExtent l="0" t="0" r="13335" b="27940"/>
                <wp:wrapNone/>
                <wp:docPr id="1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7937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17D4" w:rsidRPr="00FF6CBB" w:rsidRDefault="000B17D4" w:rsidP="000B17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6CBB">
                              <w:rPr>
                                <w:sz w:val="18"/>
                                <w:szCs w:val="18"/>
                              </w:rPr>
                              <w:t>Da el total de actividades y un porcentaje de las ejecutadas detalladamente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40" type="#_x0000_t202" style="position:absolute;margin-left:443.4pt;margin-top:9pt;width:78.75pt;height:6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0B17D4" w:rsidRPr="00FF6CBB" w:rsidRDefault="000B17D4" w:rsidP="000B17D4">
                      <w:pPr>
                        <w:rPr>
                          <w:sz w:val="18"/>
                          <w:szCs w:val="18"/>
                        </w:rPr>
                      </w:pPr>
                      <w:r w:rsidRPr="00FF6CBB">
                        <w:rPr>
                          <w:sz w:val="18"/>
                          <w:szCs w:val="18"/>
                        </w:rPr>
                        <w:t>Da el total de actividades y un porcentaje de las ejecutadas detalladamente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-320675</wp:posOffset>
                </wp:positionH>
                <wp:positionV relativeFrom="paragraph">
                  <wp:posOffset>1140460</wp:posOffset>
                </wp:positionV>
                <wp:extent cx="888365" cy="923290"/>
                <wp:effectExtent l="16510" t="23495" r="66675" b="62865"/>
                <wp:wrapNone/>
                <wp:docPr id="1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8365" cy="92329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D4231" id="AutoShape 47" o:spid="_x0000_s1026" type="#_x0000_t32" style="position:absolute;margin-left:-25.25pt;margin-top:89.8pt;width:69.95pt;height:72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812800</wp:posOffset>
                </wp:positionV>
                <wp:extent cx="914400" cy="638175"/>
                <wp:effectExtent l="3810" t="635" r="15240" b="27940"/>
                <wp:wrapNone/>
                <wp:docPr id="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381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Default="00BC12E8">
                            <w:r>
                              <w:t>El nombre de las actividades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1" type="#_x0000_t202" style="position:absolute;margin-left:-73.5pt;margin-top:64pt;width:1in;height:5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Default="00BC12E8">
                      <w:r>
                        <w:t>El nombre de las actividades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165735</wp:posOffset>
                </wp:positionV>
                <wp:extent cx="1000760" cy="2950210"/>
                <wp:effectExtent l="79375" t="48895" r="24765" b="20320"/>
                <wp:wrapNone/>
                <wp:docPr id="1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00760" cy="295021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520C2" id="AutoShape 43" o:spid="_x0000_s1026" type="#_x0000_t32" style="position:absolute;margin-left:157.45pt;margin-top:13.05pt;width:78.8pt;height:232.3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" strokecolor="black [3200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692150</wp:posOffset>
                </wp:positionV>
                <wp:extent cx="828040" cy="758825"/>
                <wp:effectExtent l="66675" t="22860" r="19685" b="66040"/>
                <wp:wrapNone/>
                <wp:docPr id="13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8040" cy="75882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E36FE" id="AutoShape 57" o:spid="_x0000_s1026" type="#_x0000_t32" style="position:absolute;margin-left:418.95pt;margin-top:54.5pt;width:65.2pt;height:59.7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" strokecolor="#ffc000 [3207]" strokeweight="2.5pt">
                <v:stroke endarrow="block"/>
                <v:shadow color="#8686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2693035</wp:posOffset>
                </wp:positionV>
                <wp:extent cx="914400" cy="543560"/>
                <wp:effectExtent l="3810" t="4445" r="15240" b="23495"/>
                <wp:wrapNone/>
                <wp:docPr id="1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43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12E8" w:rsidRPr="00FF6CBB" w:rsidRDefault="00BC12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FF6CBB">
                              <w:rPr>
                                <w:sz w:val="18"/>
                                <w:szCs w:val="18"/>
                              </w:rPr>
                              <w:t>ctividades completas del 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42" type="#_x0000_t202" style="position:absolute;margin-left:380.25pt;margin-top:212.05pt;width:1in;height:42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" fillcolor="#70ad47 [3209]" stroked="f" strokeweight="0">
                <v:fill color2="#527f34 [2377]" focusposition=".5,.5" focussize="" focus="100%" type="gradientRadial"/>
                <v:shadow on="t" color="#375623 [1609]" offset="1pt"/>
                <v:textbox>
                  <w:txbxContent>
                    <w:p w:rsidR="00BC12E8" w:rsidRPr="00FF6CBB" w:rsidRDefault="00BC12E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</w:t>
                      </w:r>
                      <w:r w:rsidRPr="00FF6CBB">
                        <w:rPr>
                          <w:sz w:val="18"/>
                          <w:szCs w:val="18"/>
                        </w:rPr>
                        <w:t>ctividades completas del 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3336290</wp:posOffset>
                </wp:positionH>
                <wp:positionV relativeFrom="paragraph">
                  <wp:posOffset>1407795</wp:posOffset>
                </wp:positionV>
                <wp:extent cx="1863725" cy="1595755"/>
                <wp:effectExtent l="63500" t="71755" r="15875" b="18415"/>
                <wp:wrapNone/>
                <wp:docPr id="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63725" cy="159575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CC863" id="AutoShape 45" o:spid="_x0000_s1026" type="#_x0000_t32" style="position:absolute;margin-left:262.7pt;margin-top:110.85pt;width:146.75pt;height:125.6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" strokecolor="black [3200]" strokeweight="2.5pt">
                <v:stroke endarrow="block"/>
                <v:shadow color="#868686"/>
              </v:shape>
            </w:pict>
          </mc:Fallback>
        </mc:AlternateContent>
      </w:r>
      <w:r w:rsidR="004E6E93">
        <w:rPr>
          <w:noProof/>
        </w:rPr>
        <w:drawing>
          <wp:inline distT="0" distB="0" distL="0" distR="0">
            <wp:extent cx="5611569" cy="2682815"/>
            <wp:effectExtent l="19050" t="0" r="8181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E93" w:rsidRDefault="004E6E93" w:rsidP="004E6E93"/>
    <w:p w:rsidR="004E6E93" w:rsidRDefault="00B96677" w:rsidP="00B96677">
      <w:pPr>
        <w:pStyle w:val="ListParagraph"/>
        <w:numPr>
          <w:ilvl w:val="0"/>
          <w:numId w:val="1"/>
        </w:numPr>
      </w:pPr>
      <w:r>
        <w:t>Módulo de calendario.</w:t>
      </w:r>
    </w:p>
    <w:p w:rsidR="00B3214A" w:rsidRDefault="00B3214A" w:rsidP="00B3214A">
      <w:pPr>
        <w:pStyle w:val="ListParagraph"/>
      </w:pPr>
    </w:p>
    <w:p w:rsidR="00B96677" w:rsidRDefault="00B3214A" w:rsidP="00B96677">
      <w:pPr>
        <w:pStyle w:val="ListParagraph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109A8225" wp14:editId="127F9205">
            <wp:simplePos x="0" y="0"/>
            <wp:positionH relativeFrom="column">
              <wp:posOffset>-260985</wp:posOffset>
            </wp:positionH>
            <wp:positionV relativeFrom="paragraph">
              <wp:posOffset>167005</wp:posOffset>
            </wp:positionV>
            <wp:extent cx="5612130" cy="45351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677">
        <w:rPr>
          <w:i/>
        </w:rPr>
        <w:t xml:space="preserve">Permite visualizar, agendar, mostrar alertas y controlar cualquier tipo de eventos </w:t>
      </w:r>
      <w:r>
        <w:rPr>
          <w:i/>
        </w:rPr>
        <w:t>capturados en el calendario.</w:t>
      </w:r>
    </w:p>
    <w:p w:rsidR="00A45041" w:rsidRDefault="00A45041" w:rsidP="00A45041"/>
    <w:p w:rsidR="00A45041" w:rsidRDefault="00A45041" w:rsidP="00A45041"/>
    <w:p w:rsidR="00854A2F" w:rsidRDefault="00854A2F" w:rsidP="00A45041"/>
    <w:sectPr w:rsidR="00854A2F" w:rsidSect="00CC1C4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73F92"/>
    <w:multiLevelType w:val="multilevel"/>
    <w:tmpl w:val="A41A2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CO" w:vendorID="64" w:dllVersion="131078" w:nlCheck="1" w:checkStyle="0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log" w:val="1"/>
  </w:docVars>
  <w:rsids>
    <w:rsidRoot w:val="00CC70BC"/>
    <w:rsid w:val="00050E80"/>
    <w:rsid w:val="0005404E"/>
    <w:rsid w:val="000B17D4"/>
    <w:rsid w:val="000D4BE8"/>
    <w:rsid w:val="000F7434"/>
    <w:rsid w:val="0011737F"/>
    <w:rsid w:val="0027238F"/>
    <w:rsid w:val="003C3DDE"/>
    <w:rsid w:val="003E2744"/>
    <w:rsid w:val="003F0611"/>
    <w:rsid w:val="004E6E93"/>
    <w:rsid w:val="00623846"/>
    <w:rsid w:val="006C65AB"/>
    <w:rsid w:val="00774911"/>
    <w:rsid w:val="00797C59"/>
    <w:rsid w:val="007B1489"/>
    <w:rsid w:val="007C3D9F"/>
    <w:rsid w:val="008338B7"/>
    <w:rsid w:val="00854A2F"/>
    <w:rsid w:val="00891664"/>
    <w:rsid w:val="00900779"/>
    <w:rsid w:val="00917A8E"/>
    <w:rsid w:val="00923E46"/>
    <w:rsid w:val="009D7722"/>
    <w:rsid w:val="00A45041"/>
    <w:rsid w:val="00B2698B"/>
    <w:rsid w:val="00B3214A"/>
    <w:rsid w:val="00B96677"/>
    <w:rsid w:val="00BC12E8"/>
    <w:rsid w:val="00BE0C4C"/>
    <w:rsid w:val="00C52452"/>
    <w:rsid w:val="00CC1C49"/>
    <w:rsid w:val="00CC70BC"/>
    <w:rsid w:val="00DD3BCC"/>
    <w:rsid w:val="00DD5147"/>
    <w:rsid w:val="00EA7DD7"/>
    <w:rsid w:val="00F53414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4F45"/>
  <w15:docId w15:val="{A6757636-71D0-40DE-8A4A-C20CA2BE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s-CO" w:eastAsia="es-CO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1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C1C49"/>
  </w:style>
  <w:style w:type="paragraph" w:styleId="Heading1">
    <w:name w:val="heading 1"/>
    <w:basedOn w:val="Normal"/>
    <w:next w:val="Normal"/>
    <w:uiPriority w:val="5"/>
    <w:qFormat/>
    <w:rsid w:val="00CC1C49"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rsid w:val="00CC1C4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rsid w:val="00CC1C49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rsid w:val="00CC1C49"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rsid w:val="00CC1C49"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rsid w:val="00CC1C49"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CC1C49"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rsid w:val="00CC1C49"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CC1C49"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sid w:val="00CC1C49"/>
    <w:rPr>
      <w:color w:val="808080"/>
    </w:rPr>
  </w:style>
  <w:style w:type="paragraph" w:customStyle="1" w:styleId="Account">
    <w:name w:val="Account"/>
    <w:semiHidden/>
    <w:rsid w:val="00CC1C49"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  <w:rsid w:val="00CC1C49"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CC1C49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CC1C49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sid w:val="00CC1C49"/>
    <w:rPr>
      <w:i/>
      <w:iCs/>
    </w:rPr>
  </w:style>
  <w:style w:type="character" w:styleId="Strong">
    <w:name w:val="Strong"/>
    <w:basedOn w:val="DefaultParagraphFont"/>
    <w:uiPriority w:val="22"/>
    <w:qFormat/>
    <w:rsid w:val="00CC1C49"/>
    <w:rPr>
      <w:b/>
      <w:bCs/>
    </w:rPr>
  </w:style>
  <w:style w:type="paragraph" w:customStyle="1" w:styleId="underline">
    <w:name w:val="underline"/>
    <w:semiHidden/>
    <w:rsid w:val="00CC1C49"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rsid w:val="00CC1C49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3C3D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D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TE\AppData\Roaming\Microsoft\Templates\Blog%20po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224E7-638E-40F2-B868-F74A1264CCCF}"/>
      </w:docPartPr>
      <w:docPartBody>
        <w:p w:rsidR="00000000" w:rsidRDefault="00925551">
          <w:r w:rsidRPr="00D51010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A040A"/>
    <w:rsid w:val="000D167D"/>
    <w:rsid w:val="005462C8"/>
    <w:rsid w:val="005871AC"/>
    <w:rsid w:val="00925551"/>
    <w:rsid w:val="00EA04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555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PORTAFOLIO AREA DE DESARROLLO WEB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 post</Template>
  <TotalTime>1</TotalTime>
  <Pages>7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BREDY BUITRAGO</dc:creator>
  <cp:keywords/>
  <dc:description/>
  <cp:lastModifiedBy>BREDY BUITRAGO</cp:lastModifiedBy>
  <cp:revision>2</cp:revision>
  <dcterms:created xsi:type="dcterms:W3CDTF">2018-06-15T19:24:00Z</dcterms:created>
  <dcterms:modified xsi:type="dcterms:W3CDTF">2018-06-15T19:24:00Z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